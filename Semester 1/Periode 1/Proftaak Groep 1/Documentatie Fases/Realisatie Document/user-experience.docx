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C9E" w:rsidRPr="00D51C1B" w:rsidRDefault="00733A17" w:rsidP="00D51C1B">
      <w:pPr>
        <w:rPr>
          <w:rFonts w:eastAsiaTheme="minorEastAsia"/>
          <w:color w:val="5A5A5A" w:themeColor="text1" w:themeTint="A5"/>
          <w:spacing w:val="15"/>
        </w:rPr>
      </w:pPr>
      <w:r>
        <w:rPr>
          <w:noProof/>
          <w:color w:val="FFFFFF" w:themeColor="background1"/>
          <w:lang w:eastAsia="zh-C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6255" cy="9144000"/>
                <wp:effectExtent l="0" t="0" r="444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6467" cy="9144000"/>
                          <a:chOff x="0" y="0"/>
                          <a:chExt cx="6866467" cy="9144000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8354E" w:rsidRDefault="00C46B08">
                                  <w:pPr>
                                    <w:pStyle w:val="NoSpacing"/>
                                    <w:spacing w:after="120"/>
                                    <w:rPr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User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Experience</w:t>
                                  </w:r>
                                  <w:proofErr w:type="spellEnd"/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8354E" w:rsidRDefault="00733A17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OIM-11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237067" y="7162800"/>
                            <a:ext cx="6629400" cy="156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alias w:val="Author"/>
                                <w:tag w:val=""/>
                                <w:id w:val="-31564656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8354E" w:rsidRPr="00733A17" w:rsidRDefault="0068354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733A17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Gido ten Cate</w:t>
                                  </w:r>
                                </w:p>
                              </w:sdtContent>
                            </w:sdt>
                            <w:p w:rsidR="0068354E" w:rsidRPr="00733A17" w:rsidRDefault="00045A0D">
                              <w:pPr>
                                <w:pStyle w:val="NoSpacing"/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  <w:alias w:val="Company"/>
                                  <w:tag w:val=""/>
                                  <w:id w:val="-775099975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C46B08">
                                    <w:rPr>
                                      <w:caps/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>FONTYS P2T</w:t>
                                  </w:r>
                                </w:sdtContent>
                              </w:sdt>
                              <w:r w:rsidR="0068354E" w:rsidRPr="00733A1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  <w:alias w:val="Address"/>
                                  <w:tag w:val=""/>
                                  <w:id w:val="-669564449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733A1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  <w:t>v1.0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id="Group 11" o:spid="_x0000_s1026" style="position:absolute;margin-left:0;margin-top:0;width:540.65pt;height:10in;z-index:251659264;mso-height-percent:909;mso-position-horizontal:center;mso-position-horizontal-relative:page;mso-position-vertical:center;mso-position-vertical-relative:page;mso-height-percent:909" coordsize="68664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">
                <v:rect id="Rectangle 33" o:spid="_x0000_s1027" style="position:absolute;left:2286;width:66294;height:9144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&#13;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68354E" w:rsidRDefault="00C46B08">
                            <w:pPr>
                              <w:pStyle w:val="NoSpacing"/>
                              <w:spacing w:after="120"/>
                              <w:rPr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84"/>
                                <w:szCs w:val="84"/>
                              </w:rPr>
                              <w:t>Experience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68354E" w:rsidRDefault="00733A17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OIM-11</w:t>
                            </w:r>
                          </w:p>
                        </w:sdtContent>
                      </w:sdt>
                    </w:txbxContent>
                  </v:textbox>
                </v:rect>
                <v:rect id="Rectangle 34" o:spid="_x0000_s1028" style="position:absolute;width:2286;height:9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&#13;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9" type="#_x0000_t202" style="position:absolute;left:2370;top:71628;width:66294;height:156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" filled="f" stroked="f" strokeweight=".5pt">
                  <v:textbox inset="36pt,0,1in,0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alias w:val="Author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8354E" w:rsidRPr="00733A17" w:rsidRDefault="0068354E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33A17"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Gido ten Cate</w:t>
                            </w:r>
                          </w:p>
                        </w:sdtContent>
                      </w:sdt>
                      <w:p w:rsidR="0068354E" w:rsidRPr="00733A17" w:rsidRDefault="00045A0D">
                        <w:pPr>
                          <w:pStyle w:val="NoSpacing"/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  <w:sz w:val="18"/>
                              <w:szCs w:val="18"/>
                              <w:lang w:val="en-US"/>
                            </w:rPr>
                            <w:alias w:val="Company"/>
                            <w:tag w:val=""/>
                            <w:id w:val="-775099975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C46B08">
                              <w:rPr>
                                <w:cap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FONTYS P2T</w:t>
                            </w:r>
                          </w:sdtContent>
                        </w:sdt>
                        <w:r w:rsidR="0068354E" w:rsidRPr="00733A1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  <w:sz w:val="18"/>
                              <w:szCs w:val="18"/>
                              <w:lang w:val="en-US"/>
                            </w:rPr>
                            <w:alias w:val="Address"/>
                            <w:tag w:val=""/>
                            <w:id w:val="-669564449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733A17"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v1.0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sdt>
        <w:sdtPr>
          <w:id w:val="-1404602624"/>
          <w:docPartObj>
            <w:docPartGallery w:val="Cover Pages"/>
            <w:docPartUnique/>
          </w:docPartObj>
        </w:sdtPr>
        <w:sdtEndPr/>
        <w:sdtContent>
          <w:r w:rsidR="0068354E">
            <w:br w:type="page"/>
          </w:r>
        </w:sdtContent>
      </w:sdt>
    </w:p>
    <w:p w:rsidR="001F0C9E" w:rsidRDefault="001F0C9E" w:rsidP="001F0C9E">
      <w:pPr>
        <w:pStyle w:val="Heading1"/>
      </w:pPr>
      <w:bookmarkStart w:id="0" w:name="_Toc510603994"/>
      <w:r>
        <w:lastRenderedPageBreak/>
        <w:t>Versiebeheer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1F0C9E" w:rsidTr="001F0C9E">
        <w:tc>
          <w:tcPr>
            <w:tcW w:w="2264" w:type="dxa"/>
          </w:tcPr>
          <w:p w:rsidR="001F0C9E" w:rsidRPr="0068354E" w:rsidRDefault="001F0C9E" w:rsidP="001F0C9E">
            <w:pPr>
              <w:rPr>
                <w:b/>
              </w:rPr>
            </w:pPr>
            <w:r w:rsidRPr="0068354E">
              <w:rPr>
                <w:b/>
              </w:rPr>
              <w:t>Versie</w:t>
            </w:r>
          </w:p>
        </w:tc>
        <w:tc>
          <w:tcPr>
            <w:tcW w:w="2264" w:type="dxa"/>
          </w:tcPr>
          <w:p w:rsidR="001F0C9E" w:rsidRPr="0068354E" w:rsidRDefault="001F0C9E" w:rsidP="001F0C9E">
            <w:pPr>
              <w:rPr>
                <w:b/>
              </w:rPr>
            </w:pPr>
            <w:r w:rsidRPr="0068354E">
              <w:rPr>
                <w:b/>
              </w:rPr>
              <w:t>Datum</w:t>
            </w:r>
          </w:p>
        </w:tc>
        <w:tc>
          <w:tcPr>
            <w:tcW w:w="2264" w:type="dxa"/>
          </w:tcPr>
          <w:p w:rsidR="001F0C9E" w:rsidRPr="0068354E" w:rsidRDefault="001F0C9E" w:rsidP="001F0C9E">
            <w:pPr>
              <w:rPr>
                <w:b/>
              </w:rPr>
            </w:pPr>
            <w:r w:rsidRPr="0068354E">
              <w:rPr>
                <w:b/>
              </w:rPr>
              <w:t>Taak</w:t>
            </w:r>
          </w:p>
        </w:tc>
        <w:tc>
          <w:tcPr>
            <w:tcW w:w="2264" w:type="dxa"/>
          </w:tcPr>
          <w:p w:rsidR="001F0C9E" w:rsidRPr="0068354E" w:rsidRDefault="001F0C9E" w:rsidP="001F0C9E">
            <w:pPr>
              <w:rPr>
                <w:b/>
              </w:rPr>
            </w:pPr>
            <w:r w:rsidRPr="0068354E">
              <w:rPr>
                <w:b/>
              </w:rPr>
              <w:t>Persoon</w:t>
            </w:r>
          </w:p>
        </w:tc>
      </w:tr>
      <w:tr w:rsidR="001F0C9E" w:rsidTr="001F0C9E">
        <w:tc>
          <w:tcPr>
            <w:tcW w:w="2264" w:type="dxa"/>
          </w:tcPr>
          <w:p w:rsidR="001F0C9E" w:rsidRDefault="001F0C9E" w:rsidP="001F0C9E">
            <w:r>
              <w:t>0</w:t>
            </w:r>
            <w:r w:rsidR="0068354E">
              <w:t>.1</w:t>
            </w:r>
          </w:p>
        </w:tc>
        <w:tc>
          <w:tcPr>
            <w:tcW w:w="2264" w:type="dxa"/>
          </w:tcPr>
          <w:p w:rsidR="001F0C9E" w:rsidRDefault="001F0C9E" w:rsidP="001F0C9E">
            <w:r>
              <w:t>07-03-18</w:t>
            </w:r>
          </w:p>
        </w:tc>
        <w:tc>
          <w:tcPr>
            <w:tcW w:w="2264" w:type="dxa"/>
          </w:tcPr>
          <w:p w:rsidR="001F0C9E" w:rsidRDefault="001F0C9E" w:rsidP="001F0C9E">
            <w:r>
              <w:t>Lay</w:t>
            </w:r>
            <w:r w:rsidR="002A1DF7">
              <w:t>-</w:t>
            </w:r>
            <w:r>
              <w:t>out</w:t>
            </w:r>
          </w:p>
        </w:tc>
        <w:tc>
          <w:tcPr>
            <w:tcW w:w="2264" w:type="dxa"/>
          </w:tcPr>
          <w:p w:rsidR="001F0C9E" w:rsidRDefault="001F0C9E" w:rsidP="001F0C9E">
            <w:r>
              <w:t>Gido ten Cate</w:t>
            </w:r>
          </w:p>
        </w:tc>
      </w:tr>
      <w:tr w:rsidR="001F0C9E" w:rsidTr="001F0C9E">
        <w:tc>
          <w:tcPr>
            <w:tcW w:w="2264" w:type="dxa"/>
          </w:tcPr>
          <w:p w:rsidR="001F0C9E" w:rsidRDefault="0068354E" w:rsidP="001F0C9E">
            <w:r>
              <w:t>0.5</w:t>
            </w:r>
          </w:p>
        </w:tc>
        <w:tc>
          <w:tcPr>
            <w:tcW w:w="2264" w:type="dxa"/>
          </w:tcPr>
          <w:p w:rsidR="001F0C9E" w:rsidRDefault="002A1DF7" w:rsidP="001F0C9E">
            <w:r>
              <w:t>14-03-18</w:t>
            </w:r>
          </w:p>
        </w:tc>
        <w:tc>
          <w:tcPr>
            <w:tcW w:w="2264" w:type="dxa"/>
          </w:tcPr>
          <w:p w:rsidR="001F0C9E" w:rsidRDefault="002A1DF7" w:rsidP="001F0C9E">
            <w:r>
              <w:t>Lay-out</w:t>
            </w:r>
          </w:p>
        </w:tc>
        <w:tc>
          <w:tcPr>
            <w:tcW w:w="2264" w:type="dxa"/>
          </w:tcPr>
          <w:p w:rsidR="001F0C9E" w:rsidRDefault="002A1DF7" w:rsidP="001F0C9E">
            <w:r>
              <w:t>Gido ten Cate</w:t>
            </w:r>
          </w:p>
        </w:tc>
      </w:tr>
      <w:tr w:rsidR="001F0C9E" w:rsidTr="001F0C9E">
        <w:tc>
          <w:tcPr>
            <w:tcW w:w="2264" w:type="dxa"/>
          </w:tcPr>
          <w:p w:rsidR="001F0C9E" w:rsidRDefault="00733A17" w:rsidP="001F0C9E">
            <w:r>
              <w:t>1.0</w:t>
            </w:r>
          </w:p>
        </w:tc>
        <w:tc>
          <w:tcPr>
            <w:tcW w:w="2264" w:type="dxa"/>
          </w:tcPr>
          <w:p w:rsidR="001F0C9E" w:rsidRDefault="00733A17" w:rsidP="001F0C9E">
            <w:r>
              <w:t>04-04-18</w:t>
            </w:r>
          </w:p>
        </w:tc>
        <w:tc>
          <w:tcPr>
            <w:tcW w:w="2264" w:type="dxa"/>
          </w:tcPr>
          <w:p w:rsidR="001F0C9E" w:rsidRDefault="00733A17" w:rsidP="001F0C9E">
            <w:r>
              <w:t>Scenario</w:t>
            </w:r>
          </w:p>
        </w:tc>
        <w:tc>
          <w:tcPr>
            <w:tcW w:w="2264" w:type="dxa"/>
          </w:tcPr>
          <w:p w:rsidR="001F0C9E" w:rsidRDefault="00733A17" w:rsidP="001F0C9E">
            <w:r>
              <w:t>Gido ten Cate</w:t>
            </w:r>
          </w:p>
        </w:tc>
      </w:tr>
    </w:tbl>
    <w:p w:rsidR="001F0C9E" w:rsidRDefault="001F0C9E" w:rsidP="001F0C9E">
      <w:pPr>
        <w:rPr>
          <w:sz w:val="28"/>
          <w:szCs w:val="28"/>
          <w:lang w:eastAsia="nl-NL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aps w:val="0"/>
          <w:color w:val="auto"/>
          <w:spacing w:val="0"/>
          <w:sz w:val="24"/>
          <w:szCs w:val="24"/>
        </w:rPr>
        <w:id w:val="1921600440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 w:val="0"/>
          <w:bCs w:val="0"/>
          <w:noProof/>
          <w:sz w:val="22"/>
          <w:szCs w:val="22"/>
        </w:rPr>
      </w:sdtEndPr>
      <w:sdtContent>
        <w:p w:rsidR="001F0C9E" w:rsidRDefault="001F0C9E">
          <w:pPr>
            <w:pStyle w:val="TOCHeading"/>
          </w:pPr>
          <w:r>
            <w:t>Inhoudsopgave</w:t>
          </w:r>
        </w:p>
        <w:p w:rsidR="00652E7A" w:rsidRDefault="001F0C9E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510603994" w:history="1">
            <w:r w:rsidR="00652E7A" w:rsidRPr="00822C1D">
              <w:rPr>
                <w:rStyle w:val="Hyperlink"/>
                <w:noProof/>
              </w:rPr>
              <w:t>Versiebeheer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_Toc510603994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1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3995" w:history="1">
            <w:r w:rsidR="00652E7A" w:rsidRPr="00822C1D">
              <w:rPr>
                <w:rStyle w:val="Hyperlink"/>
                <w:noProof/>
              </w:rPr>
              <w:t>BrainStorm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_Toc510603995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3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3996" w:history="1">
            <w:r w:rsidR="00652E7A" w:rsidRPr="00822C1D">
              <w:rPr>
                <w:rStyle w:val="Hyperlink"/>
                <w:noProof/>
              </w:rPr>
              <w:t>User Experience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_Toc510603996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4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3997" w:history="1">
            <w:r w:rsidR="00652E7A" w:rsidRPr="00822C1D">
              <w:rPr>
                <w:rStyle w:val="Hyperlink"/>
                <w:noProof/>
              </w:rPr>
              <w:t>Scenario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_Toc510603997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4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3998" w:history="1">
            <w:r w:rsidR="00652E7A" w:rsidRPr="00822C1D">
              <w:rPr>
                <w:rStyle w:val="Hyperlink"/>
                <w:noProof/>
              </w:rPr>
              <w:t>StoryBoard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_Toc510603998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4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3999" w:history="1">
            <w:r w:rsidR="00652E7A" w:rsidRPr="00822C1D">
              <w:rPr>
                <w:rStyle w:val="Hyperlink"/>
                <w:noProof/>
              </w:rPr>
              <w:t>Prototype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_Toc510603999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4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4000" w:history="1">
            <w:r w:rsidR="00652E7A" w:rsidRPr="00822C1D">
              <w:rPr>
                <w:rStyle w:val="Hyperlink"/>
                <w:noProof/>
              </w:rPr>
              <w:t>P1 Event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_Toc510604000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4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652E7A" w:rsidRDefault="00045A0D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/>
            </w:rPr>
          </w:pPr>
          <w:hyperlink w:anchor="_Toc510604001" w:history="1">
            <w:r w:rsidR="00652E7A" w:rsidRPr="00822C1D">
              <w:rPr>
                <w:rStyle w:val="Hyperlink"/>
                <w:noProof/>
                <w:lang w:val="en-US"/>
              </w:rPr>
              <w:t>Bibliografie</w:t>
            </w:r>
            <w:r w:rsidR="00652E7A">
              <w:rPr>
                <w:noProof/>
                <w:webHidden/>
              </w:rPr>
              <w:tab/>
            </w:r>
            <w:r w:rsidR="00652E7A">
              <w:rPr>
                <w:noProof/>
                <w:webHidden/>
              </w:rPr>
              <w:fldChar w:fldCharType="begin"/>
            </w:r>
            <w:r w:rsidR="00652E7A">
              <w:rPr>
                <w:noProof/>
                <w:webHidden/>
              </w:rPr>
              <w:instrText xml:space="preserve"> PAGEREF _Toc510604001 \h </w:instrText>
            </w:r>
            <w:r w:rsidR="00652E7A">
              <w:rPr>
                <w:noProof/>
                <w:webHidden/>
              </w:rPr>
            </w:r>
            <w:r w:rsidR="00652E7A">
              <w:rPr>
                <w:noProof/>
                <w:webHidden/>
              </w:rPr>
              <w:fldChar w:fldCharType="separate"/>
            </w:r>
            <w:r w:rsidR="00652E7A">
              <w:rPr>
                <w:noProof/>
                <w:webHidden/>
              </w:rPr>
              <w:t>6</w:t>
            </w:r>
            <w:r w:rsidR="00652E7A">
              <w:rPr>
                <w:noProof/>
                <w:webHidden/>
              </w:rPr>
              <w:fldChar w:fldCharType="end"/>
            </w:r>
          </w:hyperlink>
        </w:p>
        <w:p w:rsidR="001F0C9E" w:rsidRDefault="001F0C9E">
          <w:r>
            <w:rPr>
              <w:b/>
              <w:bCs/>
              <w:noProof/>
            </w:rPr>
            <w:fldChar w:fldCharType="end"/>
          </w:r>
        </w:p>
      </w:sdtContent>
    </w:sdt>
    <w:p w:rsidR="001F0C9E" w:rsidRDefault="001F0C9E">
      <w:r>
        <w:br w:type="page"/>
      </w:r>
    </w:p>
    <w:p w:rsidR="00C11985" w:rsidRPr="00C11985" w:rsidRDefault="00C46B08" w:rsidP="00C11985">
      <w:pPr>
        <w:pStyle w:val="Heading1"/>
      </w:pPr>
      <w:bookmarkStart w:id="1" w:name="_Toc510603995"/>
      <w:r>
        <w:lastRenderedPageBreak/>
        <w:t>BrainStorm</w:t>
      </w:r>
      <w:bookmarkEnd w:id="1"/>
    </w:p>
    <w:p w:rsidR="00C46B08" w:rsidRDefault="00C11985" w:rsidP="00C11985">
      <w:r>
        <w:rPr>
          <w:noProof/>
        </w:rPr>
        <w:drawing>
          <wp:inline distT="0" distB="0" distL="0" distR="0">
            <wp:extent cx="5756910" cy="8150860"/>
            <wp:effectExtent l="0" t="0" r="0" b="2540"/>
            <wp:docPr id="1" name="Picture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B08">
        <w:br w:type="page"/>
      </w:r>
    </w:p>
    <w:p w:rsidR="00C46B08" w:rsidRDefault="00C46B08" w:rsidP="00C46B08">
      <w:pPr>
        <w:pStyle w:val="Heading1"/>
      </w:pPr>
      <w:bookmarkStart w:id="2" w:name="_Toc510603996"/>
      <w:r>
        <w:lastRenderedPageBreak/>
        <w:t>User Experience</w:t>
      </w:r>
      <w:bookmarkEnd w:id="2"/>
    </w:p>
    <w:p w:rsidR="00C46B08" w:rsidRDefault="00C46B08" w:rsidP="00C46B08">
      <w:pPr>
        <w:pStyle w:val="Heading2"/>
      </w:pPr>
      <w:bookmarkStart w:id="3" w:name="_Toc510603997"/>
      <w:r>
        <w:t>Scenario</w:t>
      </w:r>
      <w:bookmarkEnd w:id="3"/>
    </w:p>
    <w:p w:rsidR="00C11985" w:rsidRPr="00C11985" w:rsidRDefault="00C11985" w:rsidP="00C11985">
      <w:proofErr w:type="spellStart"/>
      <w:r w:rsidRPr="00C11985">
        <w:t>EduBot</w:t>
      </w:r>
      <w:proofErr w:type="spellEnd"/>
      <w:r w:rsidRPr="00C11985">
        <w:t xml:space="preserve"> zorgt ervoor dat kinderen kunnen leren on </w:t>
      </w:r>
      <w:proofErr w:type="spellStart"/>
      <w:r w:rsidRPr="00C11985">
        <w:t>the</w:t>
      </w:r>
      <w:proofErr w:type="spellEnd"/>
      <w:r w:rsidRPr="00C11985">
        <w:t xml:space="preserve"> go. Door </w:t>
      </w:r>
      <w:proofErr w:type="spellStart"/>
      <w:r w:rsidRPr="00C11985">
        <w:t>gamification</w:t>
      </w:r>
      <w:proofErr w:type="spellEnd"/>
      <w:r w:rsidRPr="00C11985">
        <w:t xml:space="preserve"> en gepatenteerde leermethodes van Malmberg maakt de </w:t>
      </w:r>
      <w:proofErr w:type="spellStart"/>
      <w:r w:rsidRPr="00C11985">
        <w:t>EduBot</w:t>
      </w:r>
      <w:proofErr w:type="spellEnd"/>
      <w:r w:rsidRPr="00C11985">
        <w:t xml:space="preserve"> het leertraject effectief en leuk voor uw kinderen. Het verschil met andere educatieve robots is dat wij de nieuwste en beste leermethodes kunnen leveren aan kinderen.</w:t>
      </w:r>
    </w:p>
    <w:p w:rsidR="00B50F7D" w:rsidRPr="00B50F7D" w:rsidRDefault="00C46B08" w:rsidP="00B50F7D">
      <w:pPr>
        <w:pStyle w:val="Heading2"/>
      </w:pPr>
      <w:bookmarkStart w:id="4" w:name="_Toc510603998"/>
      <w:r>
        <w:t>StoryBoard</w:t>
      </w:r>
      <w:bookmarkStart w:id="5" w:name="_Toc510603999"/>
      <w:bookmarkEnd w:id="4"/>
    </w:p>
    <w:p w:rsidR="00B50F7D" w:rsidRPr="00B50F7D" w:rsidRDefault="00B50F7D" w:rsidP="00B50F7D">
      <w:pPr>
        <w:pStyle w:val="Heading3"/>
      </w:pPr>
      <w:r>
        <w:t>Persona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50F7D" w:rsidTr="00937EA6">
        <w:tc>
          <w:tcPr>
            <w:tcW w:w="4528" w:type="dxa"/>
          </w:tcPr>
          <w:p w:rsidR="00B50F7D" w:rsidRDefault="00B50F7D" w:rsidP="00937EA6">
            <w:r>
              <w:t>Foto:</w:t>
            </w:r>
          </w:p>
        </w:tc>
        <w:tc>
          <w:tcPr>
            <w:tcW w:w="4528" w:type="dxa"/>
          </w:tcPr>
          <w:p w:rsidR="00B50F7D" w:rsidRDefault="00B50F7D" w:rsidP="00937E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C69E1F" wp14:editId="42ACCC73">
                  <wp:extent cx="2590800" cy="1727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eb-roah-seven-year-old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7D" w:rsidTr="00937EA6">
        <w:tc>
          <w:tcPr>
            <w:tcW w:w="4528" w:type="dxa"/>
          </w:tcPr>
          <w:p w:rsidR="00B50F7D" w:rsidRDefault="00B50F7D" w:rsidP="00937EA6">
            <w:r>
              <w:t>Naam:</w:t>
            </w:r>
          </w:p>
        </w:tc>
        <w:tc>
          <w:tcPr>
            <w:tcW w:w="4528" w:type="dxa"/>
          </w:tcPr>
          <w:p w:rsidR="00B50F7D" w:rsidRDefault="00B50F7D" w:rsidP="00937EA6">
            <w:r>
              <w:t>Rick</w:t>
            </w:r>
          </w:p>
        </w:tc>
      </w:tr>
      <w:tr w:rsidR="00B50F7D" w:rsidTr="00937EA6">
        <w:tc>
          <w:tcPr>
            <w:tcW w:w="4528" w:type="dxa"/>
          </w:tcPr>
          <w:p w:rsidR="00B50F7D" w:rsidRDefault="00B50F7D" w:rsidP="00937EA6">
            <w:r>
              <w:t>Leeftijd:</w:t>
            </w:r>
          </w:p>
        </w:tc>
        <w:tc>
          <w:tcPr>
            <w:tcW w:w="4528" w:type="dxa"/>
          </w:tcPr>
          <w:p w:rsidR="00B50F7D" w:rsidRDefault="00B50F7D" w:rsidP="00937EA6">
            <w:r>
              <w:t>7</w:t>
            </w:r>
          </w:p>
        </w:tc>
      </w:tr>
      <w:tr w:rsidR="00B50F7D" w:rsidTr="00937EA6">
        <w:tc>
          <w:tcPr>
            <w:tcW w:w="4528" w:type="dxa"/>
          </w:tcPr>
          <w:p w:rsidR="00B50F7D" w:rsidRDefault="00B50F7D" w:rsidP="00937EA6">
            <w:r>
              <w:t>Educatie</w:t>
            </w:r>
          </w:p>
        </w:tc>
        <w:tc>
          <w:tcPr>
            <w:tcW w:w="4528" w:type="dxa"/>
          </w:tcPr>
          <w:p w:rsidR="00B50F7D" w:rsidRDefault="00B50F7D" w:rsidP="00937EA6">
            <w:r>
              <w:t>Basisschool (Groep 5)</w:t>
            </w:r>
          </w:p>
        </w:tc>
      </w:tr>
      <w:tr w:rsidR="00B50F7D" w:rsidTr="00937EA6">
        <w:tc>
          <w:tcPr>
            <w:tcW w:w="4528" w:type="dxa"/>
          </w:tcPr>
          <w:p w:rsidR="00B50F7D" w:rsidRDefault="00B50F7D" w:rsidP="00937EA6">
            <w:r>
              <w:t>Doel:</w:t>
            </w:r>
          </w:p>
        </w:tc>
        <w:tc>
          <w:tcPr>
            <w:tcW w:w="4528" w:type="dxa"/>
          </w:tcPr>
          <w:p w:rsidR="00B50F7D" w:rsidRDefault="00B50F7D" w:rsidP="00937EA6">
            <w:r>
              <w:t>Spelenderwijs door gamificatie kennis eigen maken.</w:t>
            </w:r>
          </w:p>
        </w:tc>
      </w:tr>
    </w:tbl>
    <w:p w:rsidR="00B50F7D" w:rsidRDefault="00B50F7D" w:rsidP="00B50F7D">
      <w:r>
        <w:br w:type="page"/>
      </w:r>
    </w:p>
    <w:p w:rsidR="00B50F7D" w:rsidRDefault="00B50F7D" w:rsidP="00B50F7D">
      <w:pPr>
        <w:pStyle w:val="Heading3"/>
      </w:pPr>
      <w:bookmarkStart w:id="6" w:name="_GoBack"/>
      <w:r>
        <w:lastRenderedPageBreak/>
        <w:t>User story</w:t>
      </w:r>
    </w:p>
    <w:bookmarkEnd w:id="6"/>
    <w:p w:rsidR="00B50F7D" w:rsidRDefault="00B50F7D" w:rsidP="00B50F7D">
      <w:r>
        <w:t>Stappen</w:t>
      </w:r>
    </w:p>
    <w:p w:rsidR="00B50F7D" w:rsidRDefault="00B50F7D" w:rsidP="00B50F7D">
      <w:pPr>
        <w:pStyle w:val="ListParagraph"/>
        <w:numPr>
          <w:ilvl w:val="0"/>
          <w:numId w:val="1"/>
        </w:numPr>
      </w:pPr>
      <w:r>
        <w:t xml:space="preserve">Rick pakt de </w:t>
      </w:r>
      <w:proofErr w:type="spellStart"/>
      <w:r>
        <w:t>Edubot</w:t>
      </w:r>
      <w:proofErr w:type="spellEnd"/>
      <w:r>
        <w:t xml:space="preserve"> op.</w:t>
      </w:r>
    </w:p>
    <w:p w:rsidR="00B50F7D" w:rsidRDefault="00B50F7D" w:rsidP="00B50F7D">
      <w:pPr>
        <w:pStyle w:val="ListParagraph"/>
        <w:numPr>
          <w:ilvl w:val="0"/>
          <w:numId w:val="1"/>
        </w:numPr>
      </w:pPr>
      <w:r>
        <w:t>Rick selecteert het vak wat hij wil leren.</w:t>
      </w:r>
    </w:p>
    <w:p w:rsidR="00B50F7D" w:rsidRDefault="00B50F7D" w:rsidP="00B50F7D">
      <w:pPr>
        <w:pStyle w:val="ListParagraph"/>
        <w:numPr>
          <w:ilvl w:val="0"/>
          <w:numId w:val="1"/>
        </w:numPr>
      </w:pPr>
      <w:r>
        <w:t>Rick leert.</w:t>
      </w:r>
    </w:p>
    <w:p w:rsidR="00B50F7D" w:rsidRDefault="00B50F7D" w:rsidP="00B50F7D">
      <w:pPr>
        <w:pStyle w:val="ListParagraph"/>
        <w:numPr>
          <w:ilvl w:val="0"/>
          <w:numId w:val="1"/>
        </w:numPr>
      </w:pPr>
      <w:r>
        <w:t>Rick heeft het level voltooid en krijgt zijn beloning.</w:t>
      </w:r>
    </w:p>
    <w:p w:rsidR="00B50F7D" w:rsidRDefault="00B50F7D" w:rsidP="00B50F7D">
      <w:pPr>
        <w:pStyle w:val="ListParagraph"/>
        <w:numPr>
          <w:ilvl w:val="0"/>
          <w:numId w:val="1"/>
        </w:numPr>
      </w:pPr>
      <w:r>
        <w:t xml:space="preserve">Rick verbind zijn </w:t>
      </w:r>
      <w:proofErr w:type="spellStart"/>
      <w:r>
        <w:t>EduBot</w:t>
      </w:r>
      <w:proofErr w:type="spellEnd"/>
      <w:r>
        <w:t xml:space="preserve"> met de pc-applicatie en zijn beloning wordt naar de pc-applicatie gestuurd.</w:t>
      </w:r>
    </w:p>
    <w:p w:rsidR="00B50F7D" w:rsidRDefault="00B50F7D" w:rsidP="00B50F7D">
      <w:pPr>
        <w:pStyle w:val="ListParagraph"/>
        <w:numPr>
          <w:ilvl w:val="0"/>
          <w:numId w:val="1"/>
        </w:numPr>
      </w:pPr>
      <w:r>
        <w:t xml:space="preserve">Rick speelt de game met zijn verdiende beloningen verkregen van de </w:t>
      </w:r>
      <w:proofErr w:type="spellStart"/>
      <w:r>
        <w:t>EduBot</w:t>
      </w:r>
      <w:proofErr w:type="spellEnd"/>
      <w:r>
        <w:t>.</w:t>
      </w:r>
    </w:p>
    <w:p w:rsidR="00B50F7D" w:rsidRPr="00105166" w:rsidRDefault="00B50F7D" w:rsidP="00B50F7D">
      <w:r>
        <w:rPr>
          <w:noProof/>
        </w:rPr>
        <w:drawing>
          <wp:inline distT="0" distB="0" distL="0" distR="0" wp14:anchorId="7A2C32AA" wp14:editId="0CA08A43">
            <wp:extent cx="5756910" cy="461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uBot-user-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08" w:rsidRDefault="00C46B08" w:rsidP="00C46B08">
      <w:pPr>
        <w:pStyle w:val="Heading2"/>
      </w:pPr>
      <w:r>
        <w:t>Prototype</w:t>
      </w:r>
      <w:bookmarkEnd w:id="5"/>
    </w:p>
    <w:p w:rsidR="00C11985" w:rsidRDefault="00C11985" w:rsidP="00C11985">
      <w:r>
        <w:t>n.v.t</w:t>
      </w:r>
    </w:p>
    <w:p w:rsidR="00C11985" w:rsidRDefault="00C11985" w:rsidP="00C11985">
      <w:pPr>
        <w:pStyle w:val="Heading2"/>
      </w:pPr>
      <w:bookmarkStart w:id="7" w:name="_Toc510604000"/>
      <w:r>
        <w:t>P1 Event</w:t>
      </w:r>
      <w:bookmarkEnd w:id="7"/>
    </w:p>
    <w:p w:rsidR="00C11985" w:rsidRDefault="00C11985" w:rsidP="00C11985">
      <w:r>
        <w:t xml:space="preserve">De ervaring die wij de potentiele klant willen </w:t>
      </w:r>
      <w:r w:rsidR="00914BAC">
        <w:t xml:space="preserve">ervaren is dat het leertraject van de kinderen, simpel, versneld, leuk en efficiënt zonder waardeloze componenten kunnen verbeteren met de </w:t>
      </w:r>
      <w:proofErr w:type="spellStart"/>
      <w:r w:rsidR="00914BAC">
        <w:t>EduBot</w:t>
      </w:r>
      <w:proofErr w:type="spellEnd"/>
      <w:r w:rsidR="00914BAC">
        <w:t>.</w:t>
      </w:r>
    </w:p>
    <w:p w:rsidR="00914BAC" w:rsidRPr="00B50F7D" w:rsidRDefault="00914BAC" w:rsidP="00914BAC">
      <w:pPr>
        <w:rPr>
          <w:b/>
        </w:rPr>
      </w:pPr>
      <w:r w:rsidRPr="00B50F7D">
        <w:rPr>
          <w:b/>
        </w:rPr>
        <w:t>Presentatie</w:t>
      </w:r>
    </w:p>
    <w:p w:rsidR="00914BAC" w:rsidRPr="00652E7A" w:rsidRDefault="00652E7A" w:rsidP="00C11985">
      <w:r w:rsidRPr="00652E7A">
        <w:lastRenderedPageBreak/>
        <w:t>Met de presentatie</w:t>
      </w:r>
      <w:r>
        <w:t xml:space="preserve"> willen wij het publiek informeren belangrijke informatie laten zien over de </w:t>
      </w:r>
      <w:proofErr w:type="spellStart"/>
      <w:r>
        <w:t>EduBot</w:t>
      </w:r>
      <w:proofErr w:type="spellEnd"/>
      <w:r>
        <w:t xml:space="preserve"> zodat het publiek een beeld krijgt waarom ze de </w:t>
      </w:r>
      <w:proofErr w:type="spellStart"/>
      <w:r>
        <w:t>EduBot</w:t>
      </w:r>
      <w:proofErr w:type="spellEnd"/>
      <w:r>
        <w:t xml:space="preserve"> eventueel zouden willen aanschaffen en hoe hij werkt.</w:t>
      </w:r>
    </w:p>
    <w:p w:rsidR="00914BAC" w:rsidRPr="00B50F7D" w:rsidRDefault="00914BAC" w:rsidP="00C11985">
      <w:pPr>
        <w:rPr>
          <w:b/>
        </w:rPr>
      </w:pPr>
      <w:r w:rsidRPr="00B50F7D">
        <w:rPr>
          <w:b/>
        </w:rPr>
        <w:t>Business</w:t>
      </w:r>
    </w:p>
    <w:p w:rsidR="00914BAC" w:rsidRPr="00B50F7D" w:rsidRDefault="00914BAC" w:rsidP="00C11985">
      <w:pPr>
        <w:rPr>
          <w:i/>
          <w:u w:val="single"/>
        </w:rPr>
      </w:pPr>
      <w:r w:rsidRPr="00B50F7D">
        <w:rPr>
          <w:i/>
          <w:u w:val="single"/>
        </w:rPr>
        <w:t>Business Model Canvas</w:t>
      </w:r>
    </w:p>
    <w:p w:rsidR="00914BAC" w:rsidRPr="00652E7A" w:rsidRDefault="00652E7A" w:rsidP="00C11985">
      <w:r w:rsidRPr="00652E7A">
        <w:t xml:space="preserve">Door het Business Model Canvas te laten zien aan het publiek willen wij laten zien hoe de </w:t>
      </w:r>
      <w:proofErr w:type="spellStart"/>
      <w:r w:rsidRPr="00652E7A">
        <w:t>EduBot</w:t>
      </w:r>
      <w:proofErr w:type="spellEnd"/>
      <w:r w:rsidRPr="00652E7A">
        <w:t xml:space="preserve"> zich onderscheidt van andere soortgelijke producten maar ook voor die het bedoeld is en ook via welke kanalen de </w:t>
      </w:r>
      <w:proofErr w:type="spellStart"/>
      <w:r w:rsidRPr="00652E7A">
        <w:t>EduBot</w:t>
      </w:r>
      <w:proofErr w:type="spellEnd"/>
      <w:r w:rsidRPr="00652E7A">
        <w:t xml:space="preserve"> geld zou verdienen.</w:t>
      </w:r>
    </w:p>
    <w:p w:rsidR="00914BAC" w:rsidRPr="00B50F7D" w:rsidRDefault="00914BAC" w:rsidP="00C11985">
      <w:pPr>
        <w:rPr>
          <w:b/>
        </w:rPr>
      </w:pPr>
      <w:r w:rsidRPr="00B50F7D">
        <w:rPr>
          <w:b/>
        </w:rPr>
        <w:t>Software &amp; Technology</w:t>
      </w:r>
    </w:p>
    <w:p w:rsidR="00914BAC" w:rsidRPr="00914BAC" w:rsidRDefault="00914BAC" w:rsidP="00C11985">
      <w:pPr>
        <w:rPr>
          <w:i/>
          <w:u w:val="single"/>
        </w:rPr>
      </w:pPr>
      <w:r w:rsidRPr="00914BAC">
        <w:rPr>
          <w:i/>
          <w:u w:val="single"/>
        </w:rPr>
        <w:t>Prototype</w:t>
      </w:r>
    </w:p>
    <w:p w:rsidR="00914BAC" w:rsidRDefault="00914BAC" w:rsidP="00C11985">
      <w:r>
        <w:t xml:space="preserve">Met het prototype willen wij de klanten een interactie geven </w:t>
      </w:r>
      <w:r w:rsidR="00652E7A">
        <w:t xml:space="preserve">met een deel van de </w:t>
      </w:r>
      <w:proofErr w:type="spellStart"/>
      <w:r w:rsidR="00652E7A">
        <w:t>EduBot</w:t>
      </w:r>
      <w:proofErr w:type="spellEnd"/>
      <w:r w:rsidR="00652E7A">
        <w:t xml:space="preserve"> in plaats van een theoretisch systeem waarmee de gebruiker niet kan interacteren.</w:t>
      </w:r>
    </w:p>
    <w:p w:rsidR="00914BAC" w:rsidRPr="00652E7A" w:rsidRDefault="00914BAC" w:rsidP="00C11985">
      <w:pPr>
        <w:rPr>
          <w:b/>
          <w:lang w:val="en-US"/>
        </w:rPr>
      </w:pPr>
      <w:r w:rsidRPr="00652E7A">
        <w:rPr>
          <w:b/>
          <w:lang w:val="en-US"/>
        </w:rPr>
        <w:t>Software</w:t>
      </w:r>
    </w:p>
    <w:p w:rsidR="00914BAC" w:rsidRPr="00652E7A" w:rsidRDefault="00914BAC" w:rsidP="00C11985">
      <w:pPr>
        <w:rPr>
          <w:i/>
          <w:u w:val="single"/>
          <w:lang w:val="en-US"/>
        </w:rPr>
      </w:pPr>
      <w:r w:rsidRPr="00652E7A">
        <w:rPr>
          <w:i/>
          <w:u w:val="single"/>
          <w:lang w:val="en-US"/>
        </w:rPr>
        <w:t>Flow-chart</w:t>
      </w:r>
    </w:p>
    <w:p w:rsidR="00914BAC" w:rsidRPr="00652E7A" w:rsidRDefault="00652E7A" w:rsidP="00C11985">
      <w:r w:rsidRPr="00652E7A">
        <w:t xml:space="preserve">Met de </w:t>
      </w:r>
      <w:proofErr w:type="gramStart"/>
      <w:r w:rsidRPr="00652E7A">
        <w:t>flow-chart</w:t>
      </w:r>
      <w:proofErr w:type="gramEnd"/>
      <w:r w:rsidRPr="00652E7A">
        <w:t xml:space="preserve"> willen wij het publiek laten zien hoe onze </w:t>
      </w:r>
      <w:proofErr w:type="spellStart"/>
      <w:r w:rsidRPr="00652E7A">
        <w:t>EduBot</w:t>
      </w:r>
      <w:proofErr w:type="spellEnd"/>
      <w:r w:rsidRPr="00652E7A">
        <w:t xml:space="preserve"> door bepaalde fases</w:t>
      </w:r>
      <w:r>
        <w:t>/cyclussen gaan van zichzelf.</w:t>
      </w:r>
      <w:r w:rsidRPr="00652E7A">
        <w:t xml:space="preserve"> </w:t>
      </w:r>
    </w:p>
    <w:p w:rsidR="00914BAC" w:rsidRPr="00652E7A" w:rsidRDefault="00914BAC" w:rsidP="00C11985">
      <w:pPr>
        <w:rPr>
          <w:b/>
        </w:rPr>
      </w:pPr>
      <w:r w:rsidRPr="00652E7A">
        <w:rPr>
          <w:b/>
        </w:rPr>
        <w:t>Media</w:t>
      </w:r>
    </w:p>
    <w:p w:rsidR="00914BAC" w:rsidRPr="00652E7A" w:rsidRDefault="00914BAC" w:rsidP="00C11985">
      <w:pPr>
        <w:rPr>
          <w:i/>
          <w:u w:val="single"/>
        </w:rPr>
      </w:pPr>
      <w:r w:rsidRPr="00652E7A">
        <w:rPr>
          <w:i/>
          <w:u w:val="single"/>
        </w:rPr>
        <w:t>User</w:t>
      </w:r>
      <w:r w:rsidR="00652E7A" w:rsidRPr="00652E7A">
        <w:rPr>
          <w:i/>
          <w:u w:val="single"/>
        </w:rPr>
        <w:t xml:space="preserve"> </w:t>
      </w:r>
      <w:r w:rsidRPr="00652E7A">
        <w:rPr>
          <w:i/>
          <w:u w:val="single"/>
        </w:rPr>
        <w:t>story</w:t>
      </w:r>
    </w:p>
    <w:p w:rsidR="00914BAC" w:rsidRPr="00652E7A" w:rsidRDefault="00652E7A" w:rsidP="00C11985">
      <w:r w:rsidRPr="00652E7A">
        <w:t xml:space="preserve">Met de user </w:t>
      </w:r>
      <w:proofErr w:type="spellStart"/>
      <w:r w:rsidRPr="00652E7A">
        <w:t>stories</w:t>
      </w:r>
      <w:proofErr w:type="spellEnd"/>
      <w:r w:rsidRPr="00652E7A">
        <w:t xml:space="preserve"> willen wij het publiek l</w:t>
      </w:r>
      <w:r>
        <w:t xml:space="preserve">aten zien hoe bepaalde features zouden werken van de </w:t>
      </w:r>
      <w:proofErr w:type="spellStart"/>
      <w:r>
        <w:t>EduBot</w:t>
      </w:r>
      <w:proofErr w:type="spellEnd"/>
      <w:r>
        <w:t xml:space="preserve">. Deze features zouden niet </w:t>
      </w:r>
      <w:proofErr w:type="gramStart"/>
      <w:r>
        <w:t>perse</w:t>
      </w:r>
      <w:proofErr w:type="gramEnd"/>
      <w:r>
        <w:t xml:space="preserve"> al werkend hoeven te zijn in de prototype.</w:t>
      </w:r>
    </w:p>
    <w:p w:rsidR="001F0C9E" w:rsidRPr="00652E7A" w:rsidRDefault="001F0C9E" w:rsidP="00C46B08">
      <w:pPr>
        <w:pStyle w:val="Heading2"/>
        <w:rPr>
          <w:color w:val="A5A5A5" w:themeColor="accent1" w:themeShade="BF"/>
          <w:sz w:val="32"/>
          <w:szCs w:val="32"/>
        </w:rPr>
      </w:pPr>
      <w:r w:rsidRPr="00652E7A">
        <w:br w:type="page"/>
      </w:r>
    </w:p>
    <w:bookmarkStart w:id="8" w:name="_Toc510604001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4"/>
          <w:szCs w:val="24"/>
        </w:rPr>
        <w:id w:val="640701646"/>
        <w:docPartObj>
          <w:docPartGallery w:val="Bibliographies"/>
          <w:docPartUnique/>
        </w:docPartObj>
      </w:sdtPr>
      <w:sdtEndPr>
        <w:rPr>
          <w:rFonts w:asciiTheme="majorHAnsi" w:eastAsiaTheme="majorEastAsia" w:hAnsiTheme="majorHAnsi" w:cstheme="majorBidi"/>
          <w:sz w:val="22"/>
          <w:szCs w:val="22"/>
        </w:rPr>
      </w:sdtEndPr>
      <w:sdtContent>
        <w:p w:rsidR="001F0C9E" w:rsidRPr="00B50F7D" w:rsidRDefault="001F0C9E">
          <w:pPr>
            <w:pStyle w:val="Heading1"/>
          </w:pPr>
          <w:r w:rsidRPr="00B50F7D">
            <w:t>Bibliografie</w:t>
          </w:r>
          <w:bookmarkEnd w:id="8"/>
        </w:p>
        <w:sdt>
          <w:sdtPr>
            <w:id w:val="111145805"/>
            <w:bibliography/>
          </w:sdtPr>
          <w:sdtEndPr/>
          <w:sdtContent>
            <w:p w:rsidR="001F0C9E" w:rsidRDefault="001F0C9E" w:rsidP="001F0C9E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Het huidige document heeft geen bronnen.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F0C9E" w:rsidSect="0068354E">
      <w:footerReference w:type="even" r:id="rId13"/>
      <w:footerReference w:type="default" r:id="rId14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A0D" w:rsidRDefault="00045A0D" w:rsidP="00CD530F">
      <w:r>
        <w:separator/>
      </w:r>
    </w:p>
  </w:endnote>
  <w:endnote w:type="continuationSeparator" w:id="0">
    <w:p w:rsidR="00045A0D" w:rsidRDefault="00045A0D" w:rsidP="00CD5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384769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D530F" w:rsidRDefault="00CD530F" w:rsidP="00E9367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D530F" w:rsidRDefault="00CD530F" w:rsidP="00CD530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250379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93670" w:rsidRDefault="00E93670" w:rsidP="00C2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CD530F" w:rsidRDefault="00CD530F" w:rsidP="00CD530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A0D" w:rsidRDefault="00045A0D" w:rsidP="00CD530F">
      <w:r>
        <w:separator/>
      </w:r>
    </w:p>
  </w:footnote>
  <w:footnote w:type="continuationSeparator" w:id="0">
    <w:p w:rsidR="00045A0D" w:rsidRDefault="00045A0D" w:rsidP="00CD53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973222"/>
    <w:multiLevelType w:val="hybridMultilevel"/>
    <w:tmpl w:val="FFEC8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45F"/>
    <w:rsid w:val="00045A0D"/>
    <w:rsid w:val="001F0C9E"/>
    <w:rsid w:val="002A1DF7"/>
    <w:rsid w:val="003B7CB4"/>
    <w:rsid w:val="005839BE"/>
    <w:rsid w:val="00652E7A"/>
    <w:rsid w:val="0068354E"/>
    <w:rsid w:val="00733A17"/>
    <w:rsid w:val="00820D68"/>
    <w:rsid w:val="0083115B"/>
    <w:rsid w:val="008463FB"/>
    <w:rsid w:val="00914BAC"/>
    <w:rsid w:val="0093445F"/>
    <w:rsid w:val="00AB356D"/>
    <w:rsid w:val="00B50F7D"/>
    <w:rsid w:val="00C11985"/>
    <w:rsid w:val="00C3441C"/>
    <w:rsid w:val="00C46B08"/>
    <w:rsid w:val="00CD530F"/>
    <w:rsid w:val="00D4661F"/>
    <w:rsid w:val="00D51C1B"/>
    <w:rsid w:val="00D65342"/>
    <w:rsid w:val="00D92C7B"/>
    <w:rsid w:val="00DD5376"/>
    <w:rsid w:val="00E93670"/>
    <w:rsid w:val="00F05A53"/>
    <w:rsid w:val="00F6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085082"/>
  <w15:chartTrackingRefBased/>
  <w15:docId w15:val="{C54C7840-8932-914E-886F-DFBDFDC55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nl-NL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354E"/>
  </w:style>
  <w:style w:type="paragraph" w:styleId="Heading1">
    <w:name w:val="heading 1"/>
    <w:basedOn w:val="Normal"/>
    <w:next w:val="Normal"/>
    <w:link w:val="Heading1Char"/>
    <w:uiPriority w:val="9"/>
    <w:qFormat/>
    <w:rsid w:val="0068354E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4E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54E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354E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54E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54E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54E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54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54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354E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8354E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354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8354E"/>
    <w:rPr>
      <w:caps/>
      <w:spacing w:val="2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8354E"/>
    <w:rPr>
      <w:caps/>
      <w:color w:val="595959" w:themeColor="accent2" w:themeShade="80"/>
      <w:spacing w:val="2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8354E"/>
    <w:pPr>
      <w:outlineLvl w:val="9"/>
    </w:pPr>
  </w:style>
  <w:style w:type="table" w:styleId="TableGrid">
    <w:name w:val="Table Grid"/>
    <w:basedOn w:val="TableNormal"/>
    <w:uiPriority w:val="39"/>
    <w:rsid w:val="001F0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1F0C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0C9E"/>
    <w:rPr>
      <w:color w:val="5F5F5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D530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30F"/>
  </w:style>
  <w:style w:type="character" w:styleId="PageNumber">
    <w:name w:val="page number"/>
    <w:basedOn w:val="DefaultParagraphFont"/>
    <w:uiPriority w:val="99"/>
    <w:semiHidden/>
    <w:unhideWhenUsed/>
    <w:rsid w:val="00CD530F"/>
  </w:style>
  <w:style w:type="paragraph" w:styleId="Header">
    <w:name w:val="header"/>
    <w:basedOn w:val="Normal"/>
    <w:link w:val="HeaderChar"/>
    <w:uiPriority w:val="99"/>
    <w:unhideWhenUsed/>
    <w:rsid w:val="00E9367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3670"/>
  </w:style>
  <w:style w:type="paragraph" w:styleId="NoSpacing">
    <w:name w:val="No Spacing"/>
    <w:basedOn w:val="Normal"/>
    <w:link w:val="NoSpacingChar"/>
    <w:uiPriority w:val="1"/>
    <w:qFormat/>
    <w:rsid w:val="0068354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8354E"/>
  </w:style>
  <w:style w:type="character" w:customStyle="1" w:styleId="Heading2Char">
    <w:name w:val="Heading 2 Char"/>
    <w:basedOn w:val="DefaultParagraphFont"/>
    <w:link w:val="Heading2"/>
    <w:uiPriority w:val="9"/>
    <w:rsid w:val="0068354E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8354E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354E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54E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54E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54E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54E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54E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354E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68354E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68354E"/>
    <w:rPr>
      <w:caps/>
      <w:spacing w:val="5"/>
      <w:sz w:val="20"/>
      <w:szCs w:val="20"/>
    </w:rPr>
  </w:style>
  <w:style w:type="paragraph" w:styleId="ListParagraph">
    <w:name w:val="List Paragraph"/>
    <w:basedOn w:val="Normal"/>
    <w:uiPriority w:val="34"/>
    <w:qFormat/>
    <w:rsid w:val="0068354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354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8354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354E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54E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68354E"/>
    <w:rPr>
      <w:i/>
      <w:iCs/>
    </w:rPr>
  </w:style>
  <w:style w:type="character" w:styleId="IntenseEmphasis">
    <w:name w:val="Intense Emphasis"/>
    <w:uiPriority w:val="21"/>
    <w:qFormat/>
    <w:rsid w:val="0068354E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68354E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68354E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68354E"/>
    <w:rPr>
      <w:caps/>
      <w:color w:val="585858" w:themeColor="accent2" w:themeShade="7F"/>
      <w:spacing w:val="5"/>
      <w:u w:color="585858" w:themeColor="accent2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C11985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652E7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8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padlet.com/gido_tencate/txpniuvi6ojh" TargetMode="Externa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dotencate/Library/Group%20Containers/UBF8T346G9.Office/User%20Content.localized/Templates.localized/school.dotx" TargetMode="External"/></Relationships>
</file>

<file path=word/theme/theme1.xml><?xml version="1.0" encoding="utf-8"?>
<a:theme xmlns:a="http://schemas.openxmlformats.org/drawingml/2006/main" name="Kantoorthema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v1.0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60EF59-2981-3142-B282-3E38C671B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school.dotx</Template>
  <TotalTime>5</TotalTime>
  <Pages>8</Pages>
  <Words>440</Words>
  <Characters>2510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User Experience</vt:lpstr>
      <vt:lpstr/>
    </vt:vector>
  </TitlesOfParts>
  <Company>FONTYS P2T</Company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Experience</dc:title>
  <dc:subject>OIM-11</dc:subject>
  <dc:creator>Gido ten Cate</dc:creator>
  <cp:keywords/>
  <dc:description/>
  <cp:lastModifiedBy>Gido ten Cate</cp:lastModifiedBy>
  <cp:revision>4</cp:revision>
  <dcterms:created xsi:type="dcterms:W3CDTF">2018-04-04T09:18:00Z</dcterms:created>
  <dcterms:modified xsi:type="dcterms:W3CDTF">2018-04-04T12:41:00Z</dcterms:modified>
</cp:coreProperties>
</file>